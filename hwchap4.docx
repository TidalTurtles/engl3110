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13523" w14:textId="77777777" w:rsidR="003A1796" w:rsidRDefault="00041280">
      <w:pPr>
        <w:pStyle w:val="NoSpacing"/>
      </w:pPr>
      <w:r>
        <w:t>Noah Holt</w:t>
      </w:r>
    </w:p>
    <w:p w14:paraId="5D703391" w14:textId="77777777" w:rsidR="003A1796" w:rsidRDefault="00A15216">
      <w:pPr>
        <w:pStyle w:val="NoSpacing"/>
      </w:pPr>
      <w:r>
        <w:t>Mrs. Johnson</w:t>
      </w:r>
    </w:p>
    <w:p w14:paraId="347726D3" w14:textId="77777777" w:rsidR="00A15216" w:rsidRDefault="00A15216">
      <w:pPr>
        <w:pStyle w:val="NoSpacing"/>
      </w:pPr>
      <w:proofErr w:type="spellStart"/>
      <w:r>
        <w:t>Engl</w:t>
      </w:r>
      <w:proofErr w:type="spellEnd"/>
      <w:r w:rsidR="00041280">
        <w:t xml:space="preserve"> 3</w:t>
      </w:r>
      <w:r>
        <w:t>110</w:t>
      </w:r>
    </w:p>
    <w:p w14:paraId="5A194717" w14:textId="453112FE" w:rsidR="003A1796" w:rsidRDefault="00215710">
      <w:pPr>
        <w:pStyle w:val="NoSpacing"/>
      </w:pPr>
      <w:r>
        <w:t>30</w:t>
      </w:r>
      <w:r w:rsidR="00041280">
        <w:t xml:space="preserve"> </w:t>
      </w:r>
      <w:r w:rsidR="00A15216">
        <w:t>January</w:t>
      </w:r>
      <w:r w:rsidR="00041280">
        <w:t xml:space="preserve"> 202</w:t>
      </w:r>
      <w:r w:rsidR="00A15216">
        <w:t>3</w:t>
      </w:r>
    </w:p>
    <w:p w14:paraId="16C9206A" w14:textId="077372D7" w:rsidR="003A1796" w:rsidRDefault="00215710">
      <w:pPr>
        <w:pStyle w:val="Title"/>
      </w:pPr>
      <w:r>
        <w:t>HW for Chap 4</w:t>
      </w:r>
    </w:p>
    <w:p w14:paraId="3CED3AEE" w14:textId="10DDE186" w:rsidR="003A1796" w:rsidRDefault="00215710">
      <w:pPr>
        <w:pStyle w:val="TableSource"/>
      </w:pPr>
      <w:r>
        <w:t>Exercise 4.5, 4.8 and Diagram sentences from both</w:t>
      </w:r>
    </w:p>
    <w:p w14:paraId="1F9A184F" w14:textId="0D9239ED" w:rsidR="00215710" w:rsidRDefault="00215710" w:rsidP="00215710">
      <w:pPr>
        <w:ind w:firstLine="0"/>
      </w:pPr>
      <w:r>
        <w:t>4.5: Pick a pattern for each sentence (patterns 1, 2, or 3)</w:t>
      </w:r>
    </w:p>
    <w:p w14:paraId="78C40B9E" w14:textId="4AAB9B31" w:rsidR="00215710" w:rsidRDefault="00215710" w:rsidP="00215710">
      <w:pPr>
        <w:ind w:firstLine="0"/>
      </w:pPr>
      <w:r>
        <w:tab/>
        <w:t xml:space="preserve">1. </w:t>
      </w:r>
      <w:r w:rsidR="00A05135">
        <w:t xml:space="preserve"> 2</w:t>
      </w:r>
    </w:p>
    <w:p w14:paraId="5080CC25" w14:textId="6AEC62B8" w:rsidR="00215710" w:rsidRDefault="00215710" w:rsidP="00215710">
      <w:pPr>
        <w:ind w:firstLine="0"/>
      </w:pPr>
      <w:r>
        <w:tab/>
        <w:t>2.</w:t>
      </w:r>
      <w:r w:rsidR="00A05135">
        <w:t xml:space="preserve"> 1</w:t>
      </w:r>
    </w:p>
    <w:p w14:paraId="79ABABA1" w14:textId="109484F2" w:rsidR="00215710" w:rsidRDefault="00215710" w:rsidP="00215710">
      <w:pPr>
        <w:ind w:firstLine="0"/>
      </w:pPr>
      <w:r>
        <w:tab/>
        <w:t>3.</w:t>
      </w:r>
      <w:r w:rsidR="00A05135">
        <w:t xml:space="preserve"> </w:t>
      </w:r>
      <w:r w:rsidR="00A05135" w:rsidRPr="00A05135">
        <w:rPr>
          <w:highlight w:val="yellow"/>
        </w:rPr>
        <w:t>2</w:t>
      </w:r>
    </w:p>
    <w:p w14:paraId="5CDB7B35" w14:textId="675444DA" w:rsidR="00215710" w:rsidRDefault="00215710" w:rsidP="00215710">
      <w:pPr>
        <w:ind w:firstLine="0"/>
      </w:pPr>
      <w:r>
        <w:tab/>
        <w:t>4.</w:t>
      </w:r>
      <w:r w:rsidR="00A05135">
        <w:t xml:space="preserve"> 1</w:t>
      </w:r>
    </w:p>
    <w:p w14:paraId="6B127CF0" w14:textId="50F7B154" w:rsidR="00215710" w:rsidRDefault="00215710" w:rsidP="00215710">
      <w:pPr>
        <w:ind w:firstLine="0"/>
      </w:pPr>
      <w:r>
        <w:tab/>
        <w:t>5.</w:t>
      </w:r>
      <w:r w:rsidR="00A05135">
        <w:t xml:space="preserve"> 2</w:t>
      </w:r>
    </w:p>
    <w:p w14:paraId="3F4FF77A" w14:textId="3841C7B0" w:rsidR="00215710" w:rsidRDefault="00215710" w:rsidP="00215710">
      <w:pPr>
        <w:ind w:firstLine="0"/>
      </w:pPr>
      <w:r>
        <w:tab/>
        <w:t>6.</w:t>
      </w:r>
      <w:r w:rsidR="00A05135">
        <w:t xml:space="preserve"> 2</w:t>
      </w:r>
    </w:p>
    <w:p w14:paraId="04699C78" w14:textId="00EEE6C5" w:rsidR="00215710" w:rsidRDefault="00215710" w:rsidP="00215710">
      <w:pPr>
        <w:ind w:firstLine="0"/>
      </w:pPr>
      <w:r>
        <w:tab/>
        <w:t>7.</w:t>
      </w:r>
      <w:r w:rsidR="00A05135">
        <w:t xml:space="preserve"> 2</w:t>
      </w:r>
    </w:p>
    <w:p w14:paraId="37C9A8DC" w14:textId="7183F674" w:rsidR="00215710" w:rsidRDefault="00215710" w:rsidP="00215710">
      <w:pPr>
        <w:ind w:firstLine="0"/>
      </w:pPr>
      <w:r>
        <w:tab/>
        <w:t>8.</w:t>
      </w:r>
      <w:r w:rsidR="00A05135">
        <w:t xml:space="preserve"> 3</w:t>
      </w:r>
    </w:p>
    <w:p w14:paraId="7FDDB7C7" w14:textId="6E92B5B3" w:rsidR="00215710" w:rsidRDefault="00215710" w:rsidP="00215710">
      <w:pPr>
        <w:ind w:firstLine="0"/>
      </w:pPr>
      <w:r>
        <w:tab/>
      </w:r>
      <w:r w:rsidR="00A05135">
        <w:t>Didn’t list verb, noun prep phrase as will be diagramming later.</w:t>
      </w:r>
    </w:p>
    <w:p w14:paraId="0D519415" w14:textId="15C6DF3F" w:rsidR="00A05135" w:rsidRDefault="00A05135" w:rsidP="00215710">
      <w:pPr>
        <w:ind w:firstLine="0"/>
      </w:pPr>
      <w:r>
        <w:tab/>
        <w:t xml:space="preserve">I thought it was weird there was only one 3, I guess number 3 is saying that it is </w:t>
      </w:r>
      <w:r>
        <w:rPr>
          <w:b/>
          <w:bCs/>
        </w:rPr>
        <w:t>a</w:t>
      </w:r>
      <w:r>
        <w:t xml:space="preserve"> surprise and not describing the party as a surprise is what tripped me up on that one.</w:t>
      </w:r>
    </w:p>
    <w:p w14:paraId="096F2DE3" w14:textId="09400136" w:rsidR="00A05135" w:rsidRDefault="00A05135" w:rsidP="00215710">
      <w:pPr>
        <w:ind w:firstLine="0"/>
      </w:pPr>
    </w:p>
    <w:p w14:paraId="777B1A61" w14:textId="48AFEA0F" w:rsidR="00A05135" w:rsidRDefault="00A05135" w:rsidP="00215710">
      <w:pPr>
        <w:ind w:firstLine="0"/>
      </w:pPr>
    </w:p>
    <w:p w14:paraId="1FB30DCE" w14:textId="33254ED6" w:rsidR="00A05135" w:rsidRDefault="00A05135" w:rsidP="00215710">
      <w:pPr>
        <w:ind w:firstLine="0"/>
      </w:pPr>
    </w:p>
    <w:p w14:paraId="394E27A8" w14:textId="77777777" w:rsidR="00A05135" w:rsidRPr="00A05135" w:rsidRDefault="00A05135" w:rsidP="00215710">
      <w:pPr>
        <w:ind w:firstLine="0"/>
      </w:pPr>
    </w:p>
    <w:p w14:paraId="72A25789" w14:textId="59052478" w:rsidR="00215710" w:rsidRDefault="00215710" w:rsidP="00215710">
      <w:pPr>
        <w:ind w:firstLine="0"/>
      </w:pPr>
    </w:p>
    <w:p w14:paraId="17F8FD10" w14:textId="77F183A5" w:rsidR="00215710" w:rsidRDefault="00215710" w:rsidP="00215710">
      <w:pPr>
        <w:ind w:firstLine="0"/>
      </w:pPr>
      <w:r>
        <w:lastRenderedPageBreak/>
        <w:t>4.8: Same thing, Pick a pattern for each sentence</w:t>
      </w:r>
      <w:r w:rsidR="00A05135">
        <w:t xml:space="preserve"> (pattern1-5 this time)</w:t>
      </w:r>
    </w:p>
    <w:p w14:paraId="46112069" w14:textId="075436EC" w:rsidR="00215710" w:rsidRDefault="00215710" w:rsidP="00215710">
      <w:pPr>
        <w:ind w:firstLine="0"/>
      </w:pPr>
      <w:r>
        <w:tab/>
        <w:t xml:space="preserve">1. </w:t>
      </w:r>
      <w:r w:rsidR="00A05135">
        <w:t>2</w:t>
      </w:r>
    </w:p>
    <w:p w14:paraId="1A152E91" w14:textId="52EC4289" w:rsidR="00215710" w:rsidRDefault="00215710" w:rsidP="00215710">
      <w:pPr>
        <w:ind w:firstLine="0"/>
      </w:pPr>
      <w:r>
        <w:tab/>
        <w:t>2.</w:t>
      </w:r>
      <w:r w:rsidR="00A05135">
        <w:t xml:space="preserve"> </w:t>
      </w:r>
      <w:r w:rsidR="00F211E6">
        <w:t>4</w:t>
      </w:r>
    </w:p>
    <w:p w14:paraId="39A84306" w14:textId="31431D14" w:rsidR="00215710" w:rsidRDefault="00215710" w:rsidP="00215710">
      <w:pPr>
        <w:ind w:firstLine="0"/>
      </w:pPr>
      <w:r>
        <w:tab/>
        <w:t>3.</w:t>
      </w:r>
      <w:r w:rsidR="00F211E6">
        <w:t xml:space="preserve"> 1</w:t>
      </w:r>
    </w:p>
    <w:p w14:paraId="07200890" w14:textId="23F03C57" w:rsidR="00215710" w:rsidRDefault="00215710" w:rsidP="00215710">
      <w:pPr>
        <w:ind w:firstLine="0"/>
      </w:pPr>
      <w:r>
        <w:tab/>
        <w:t>4.</w:t>
      </w:r>
      <w:r w:rsidR="00F211E6">
        <w:t xml:space="preserve"> 3</w:t>
      </w:r>
    </w:p>
    <w:p w14:paraId="72F52572" w14:textId="20DDD436" w:rsidR="00215710" w:rsidRDefault="00215710" w:rsidP="00215710">
      <w:pPr>
        <w:ind w:firstLine="0"/>
      </w:pPr>
      <w:r>
        <w:tab/>
        <w:t>5.</w:t>
      </w:r>
      <w:r w:rsidR="00F211E6">
        <w:t xml:space="preserve"> 5</w:t>
      </w:r>
    </w:p>
    <w:p w14:paraId="41AA7BE7" w14:textId="4B636FDE" w:rsidR="00215710" w:rsidRDefault="00215710" w:rsidP="00215710">
      <w:pPr>
        <w:ind w:firstLine="0"/>
      </w:pPr>
      <w:r>
        <w:tab/>
        <w:t>6.</w:t>
      </w:r>
      <w:r w:rsidR="00F211E6">
        <w:t xml:space="preserve"> 1</w:t>
      </w:r>
    </w:p>
    <w:p w14:paraId="44601F90" w14:textId="3F620E2F" w:rsidR="00215710" w:rsidRDefault="00215710" w:rsidP="00215710">
      <w:pPr>
        <w:ind w:firstLine="0"/>
      </w:pPr>
      <w:r>
        <w:tab/>
        <w:t>7.</w:t>
      </w:r>
      <w:r w:rsidR="00F211E6">
        <w:t xml:space="preserve"> 5</w:t>
      </w:r>
    </w:p>
    <w:p w14:paraId="36A7BE91" w14:textId="002FEDB3" w:rsidR="00215710" w:rsidRDefault="00215710" w:rsidP="00215710">
      <w:pPr>
        <w:ind w:firstLine="0"/>
      </w:pPr>
      <w:r>
        <w:tab/>
        <w:t>8.</w:t>
      </w:r>
      <w:r w:rsidR="00F211E6">
        <w:t xml:space="preserve"> </w:t>
      </w:r>
      <w:r w:rsidR="00F211E6" w:rsidRPr="00F211E6">
        <w:rPr>
          <w:highlight w:val="yellow"/>
        </w:rPr>
        <w:t>5</w:t>
      </w:r>
    </w:p>
    <w:p w14:paraId="6CB001F8" w14:textId="320DDD1F" w:rsidR="00215710" w:rsidRDefault="00215710" w:rsidP="00215710">
      <w:pPr>
        <w:ind w:firstLine="0"/>
      </w:pPr>
      <w:r>
        <w:tab/>
        <w:t>9.</w:t>
      </w:r>
      <w:r w:rsidR="00F211E6">
        <w:t xml:space="preserve"> 2</w:t>
      </w:r>
    </w:p>
    <w:p w14:paraId="0785DC9C" w14:textId="759C1BC0" w:rsidR="00215710" w:rsidRPr="00215710" w:rsidRDefault="00215710" w:rsidP="00215710">
      <w:pPr>
        <w:ind w:firstLine="0"/>
      </w:pPr>
      <w:r>
        <w:tab/>
        <w:t>10.</w:t>
      </w:r>
      <w:r w:rsidR="00F211E6">
        <w:t xml:space="preserve"> 3</w:t>
      </w:r>
    </w:p>
    <w:p w14:paraId="3554F99E" w14:textId="00E19C73" w:rsidR="00215710" w:rsidRDefault="00A05135" w:rsidP="00215710">
      <w:pPr>
        <w:ind w:firstLine="0"/>
      </w:pPr>
      <w:r>
        <w:tab/>
        <w:t>Same thing, just giving numbers as I am about to diagram the sentence</w:t>
      </w:r>
    </w:p>
    <w:p w14:paraId="6A3B9974" w14:textId="79BF63CE" w:rsidR="00F211E6" w:rsidRPr="00215710" w:rsidRDefault="00F211E6" w:rsidP="00215710">
      <w:pPr>
        <w:ind w:firstLine="0"/>
      </w:pPr>
      <w:r>
        <w:tab/>
        <w:t>I see after looking that my answer is wrong that “out of control” is an adjective not a replacement noun. Not sure what in my head said it was a noun but that’s what I had thought.</w:t>
      </w:r>
    </w:p>
    <w:p w14:paraId="015CD6FC" w14:textId="70A592D5" w:rsidR="003A1796" w:rsidRDefault="003A1796" w:rsidP="00F211E6">
      <w:pPr>
        <w:pStyle w:val="Bibliography"/>
        <w:ind w:left="720" w:hanging="720"/>
      </w:pPr>
    </w:p>
    <w:p w14:paraId="61B02BBB" w14:textId="5D364F94" w:rsidR="003A1796" w:rsidRDefault="00DD0D9E">
      <w:r>
        <w:rPr>
          <w:noProof/>
        </w:rPr>
        <w:lastRenderedPageBreak/>
        <w:drawing>
          <wp:inline distT="0" distB="0" distL="0" distR="0" wp14:anchorId="77C8C49B" wp14:editId="5B8A218F">
            <wp:extent cx="5741581" cy="971421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779" cy="98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B86F" w14:textId="47EF9E8A" w:rsidR="00DD0D9E" w:rsidRDefault="00DD0D9E">
      <w:r>
        <w:rPr>
          <w:noProof/>
        </w:rPr>
        <w:lastRenderedPageBreak/>
        <w:drawing>
          <wp:inline distT="0" distB="0" distL="0" distR="0" wp14:anchorId="4EA1F637" wp14:editId="6DC4ACFF">
            <wp:extent cx="5478352" cy="877186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359" cy="87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D9E"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7D20D" w14:textId="77777777" w:rsidR="00C26885" w:rsidRDefault="00C26885">
      <w:pPr>
        <w:spacing w:line="240" w:lineRule="auto"/>
      </w:pPr>
      <w:r>
        <w:separator/>
      </w:r>
    </w:p>
  </w:endnote>
  <w:endnote w:type="continuationSeparator" w:id="0">
    <w:p w14:paraId="17295CBF" w14:textId="77777777" w:rsidR="00C26885" w:rsidRDefault="00C26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3ADF2" w14:textId="77777777" w:rsidR="00C26885" w:rsidRDefault="00C26885">
      <w:pPr>
        <w:spacing w:line="240" w:lineRule="auto"/>
      </w:pPr>
      <w:r>
        <w:separator/>
      </w:r>
    </w:p>
  </w:footnote>
  <w:footnote w:type="continuationSeparator" w:id="0">
    <w:p w14:paraId="5730C6B8" w14:textId="77777777" w:rsidR="00C26885" w:rsidRDefault="00C268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D16E3" w14:textId="77777777" w:rsidR="003A1796" w:rsidRDefault="00000000">
    <w:pPr>
      <w:pStyle w:val="Header"/>
    </w:pPr>
    <w:sdt>
      <w:sdtPr>
        <w:id w:val="1568531701"/>
        <w:placeholder>
          <w:docPart w:val="048D220C22A6E94286F516CEE2C686A5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 w:rsidR="00041280">
          <w:t>Holt</w:t>
        </w:r>
      </w:sdtContent>
    </w:sdt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407C" w14:textId="77777777" w:rsidR="003A1796" w:rsidRDefault="00000000">
    <w:pPr>
      <w:pStyle w:val="Header"/>
    </w:pPr>
    <w:sdt>
      <w:sdtPr>
        <w:id w:val="-348181431"/>
        <w:placeholder>
          <w:docPart w:val="7B6005D08C1CAB478255F80934FBDC13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 w:rsidR="00041280">
          <w:t>Holt</w:t>
        </w:r>
      </w:sdtContent>
    </w:sdt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B1B5787"/>
    <w:multiLevelType w:val="multilevel"/>
    <w:tmpl w:val="4572ABF8"/>
    <w:numStyleLink w:val="MLAOutline"/>
  </w:abstractNum>
  <w:num w:numId="1" w16cid:durableId="1919753724">
    <w:abstractNumId w:val="9"/>
  </w:num>
  <w:num w:numId="2" w16cid:durableId="2068069989">
    <w:abstractNumId w:val="7"/>
  </w:num>
  <w:num w:numId="3" w16cid:durableId="1121999245">
    <w:abstractNumId w:val="6"/>
  </w:num>
  <w:num w:numId="4" w16cid:durableId="1442795258">
    <w:abstractNumId w:val="5"/>
  </w:num>
  <w:num w:numId="5" w16cid:durableId="938083">
    <w:abstractNumId w:val="4"/>
  </w:num>
  <w:num w:numId="6" w16cid:durableId="863900661">
    <w:abstractNumId w:val="8"/>
  </w:num>
  <w:num w:numId="7" w16cid:durableId="1872374874">
    <w:abstractNumId w:val="3"/>
  </w:num>
  <w:num w:numId="8" w16cid:durableId="568150848">
    <w:abstractNumId w:val="2"/>
  </w:num>
  <w:num w:numId="9" w16cid:durableId="1922526053">
    <w:abstractNumId w:val="1"/>
  </w:num>
  <w:num w:numId="10" w16cid:durableId="709764820">
    <w:abstractNumId w:val="0"/>
  </w:num>
  <w:num w:numId="11" w16cid:durableId="230581082">
    <w:abstractNumId w:val="10"/>
  </w:num>
  <w:num w:numId="12" w16cid:durableId="1488402280">
    <w:abstractNumId w:val="11"/>
  </w:num>
  <w:num w:numId="13" w16cid:durableId="16934137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710"/>
    <w:rsid w:val="00041280"/>
    <w:rsid w:val="00215710"/>
    <w:rsid w:val="00343031"/>
    <w:rsid w:val="00344AD4"/>
    <w:rsid w:val="003A1796"/>
    <w:rsid w:val="00A05135"/>
    <w:rsid w:val="00A15216"/>
    <w:rsid w:val="00A721F9"/>
    <w:rsid w:val="00C26885"/>
    <w:rsid w:val="00DD0D9E"/>
    <w:rsid w:val="00E12079"/>
    <w:rsid w:val="00F21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083048"/>
  <w15:chartTrackingRefBased/>
  <w15:docId w15:val="{59DED36B-6F3B-9441-A5A8-7A3FDE0C6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customStyle="1" w:styleId="TableTitle">
    <w:name w:val="Table Title"/>
    <w:basedOn w:val="Normal"/>
    <w:next w:val="Normal"/>
    <w:uiPriority w:val="3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5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Emphasis">
    <w:name w:val="Emphasis"/>
    <w:basedOn w:val="DefaultParagraphFont"/>
    <w:uiPriority w:val="2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4"/>
    <w:qFormat/>
    <w:pPr>
      <w:spacing w:before="240"/>
    </w:pPr>
  </w:style>
  <w:style w:type="paragraph" w:customStyle="1" w:styleId="TableNote">
    <w:name w:val="Table Note"/>
    <w:basedOn w:val="Normal"/>
    <w:uiPriority w:val="4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3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oah/Library/Group%20Containers/UBF8T346G9.Office/User%20Content.localized/Templates.localized/311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8D220C22A6E94286F516CEE2C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6BD6FC-EF3C-6043-A444-564936F576C7}"/>
      </w:docPartPr>
      <w:docPartBody>
        <w:p w:rsidR="004142CA" w:rsidRDefault="00000000">
          <w:pPr>
            <w:pStyle w:val="048D220C22A6E94286F516CEE2C686A5"/>
          </w:pPr>
          <w:r>
            <w:t>[This source text uses a style named Table Source.]</w:t>
          </w:r>
        </w:p>
      </w:docPartBody>
    </w:docPart>
    <w:docPart>
      <w:docPartPr>
        <w:name w:val="7B6005D08C1CAB478255F80934FBDC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86CB8F-DA81-CD44-99F6-404CEEE14F4A}"/>
      </w:docPartPr>
      <w:docPartBody>
        <w:p w:rsidR="002720FA" w:rsidRDefault="00000000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AuthorLastName, FirstName. </w:t>
          </w:r>
          <w:r>
            <w:rPr>
              <w:i/>
              <w:iCs/>
              <w:noProof/>
            </w:rPr>
            <w:t>Title of the Book Being Referenced</w:t>
          </w:r>
          <w:r>
            <w:rPr>
              <w:noProof/>
            </w:rPr>
            <w:t>. City Name: Name of Publisher, Year. Type of Medium (e.g. Print).</w:t>
          </w:r>
        </w:p>
        <w:p w:rsidR="004142CA" w:rsidRDefault="00000000">
          <w:pPr>
            <w:pStyle w:val="7B6005D08C1CAB478255F80934FBDC13"/>
          </w:pPr>
          <w:r>
            <w:rPr>
              <w:noProof/>
            </w:rPr>
            <w:t xml:space="preserve">LastName, First, Middle. "Article Title." </w:t>
          </w:r>
          <w:r>
            <w:rPr>
              <w:i/>
              <w:iCs/>
              <w:noProof/>
            </w:rPr>
            <w:t>Journal Title</w:t>
          </w:r>
          <w:r>
            <w:rPr>
              <w:noProof/>
            </w:rPr>
            <w:t xml:space="preserve"> (Year): Pages From - To. Print.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096"/>
    <w:rsid w:val="004142CA"/>
    <w:rsid w:val="00D77798"/>
    <w:rsid w:val="00F9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8D220C22A6E94286F516CEE2C686A5">
    <w:name w:val="048D220C22A6E94286F516CEE2C686A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customStyle="1" w:styleId="7B6005D08C1CAB478255F80934FBDC13">
    <w:name w:val="7B6005D08C1CAB478255F80934FBDC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Holt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597082-B349-43B0-B21E-87F724ED6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3110.dotx</Template>
  <TotalTime>27</TotalTime>
  <Pages>4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holt</dc:creator>
  <cp:keywords/>
  <dc:description/>
  <cp:lastModifiedBy>Noah Holt</cp:lastModifiedBy>
  <cp:revision>2</cp:revision>
  <dcterms:created xsi:type="dcterms:W3CDTF">2023-01-29T22:08:00Z</dcterms:created>
  <dcterms:modified xsi:type="dcterms:W3CDTF">2023-01-30T18:24:00Z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TC039848419991</vt:lpwstr>
  </property>
  <property fmtid="{D5CDD505-2E9C-101B-9397-08002B2CF9AE}" pid="3" name="AssetID">
    <vt:lpwstr>TF10002068</vt:lpwstr>
  </property>
</Properties>
</file>